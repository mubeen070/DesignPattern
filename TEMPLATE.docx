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AAF9E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8F60A76" wp14:editId="51FC33E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25CB79B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5BC01118" w14:textId="77777777" w:rsidR="00DF198B" w:rsidRDefault="00DF198B"/>
        </w:tc>
      </w:tr>
      <w:tr w:rsidR="00DF198B" w14:paraId="217992C9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69FCB91B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F562E22" w14:textId="4DB01AE2" w:rsidR="00DF198B" w:rsidRPr="00DF198B" w:rsidRDefault="001F39FF" w:rsidP="00874FE7">
            <w:pPr>
              <w:pStyle w:val="Heading1"/>
            </w:pPr>
            <w:r>
              <w:t>Design Patterns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834825A" w14:textId="77777777" w:rsidR="00DF198B" w:rsidRDefault="00DF198B"/>
        </w:tc>
      </w:tr>
      <w:tr w:rsidR="00DF198B" w14:paraId="5233AA9D" w14:textId="77777777" w:rsidTr="00185F4A">
        <w:trPr>
          <w:trHeight w:val="1837"/>
        </w:trPr>
        <w:tc>
          <w:tcPr>
            <w:tcW w:w="1170" w:type="dxa"/>
          </w:tcPr>
          <w:p w14:paraId="5000E590" w14:textId="77777777" w:rsidR="00DF198B" w:rsidRDefault="00DF198B"/>
        </w:tc>
        <w:tc>
          <w:tcPr>
            <w:tcW w:w="8460" w:type="dxa"/>
            <w:gridSpan w:val="7"/>
          </w:tcPr>
          <w:p w14:paraId="4D739629" w14:textId="77777777" w:rsidR="00DF198B" w:rsidRDefault="00DF198B"/>
        </w:tc>
        <w:tc>
          <w:tcPr>
            <w:tcW w:w="1160" w:type="dxa"/>
          </w:tcPr>
          <w:p w14:paraId="66547C5B" w14:textId="77777777" w:rsidR="00DF198B" w:rsidRDefault="00DF198B"/>
        </w:tc>
      </w:tr>
      <w:tr w:rsidR="00DF198B" w14:paraId="3EF63085" w14:textId="77777777" w:rsidTr="00185F4A">
        <w:trPr>
          <w:trHeight w:val="929"/>
        </w:trPr>
        <w:tc>
          <w:tcPr>
            <w:tcW w:w="2397" w:type="dxa"/>
            <w:gridSpan w:val="4"/>
          </w:tcPr>
          <w:p w14:paraId="23253708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5BCFA42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1DD99357" w14:textId="77777777" w:rsidR="00DF198B" w:rsidRDefault="00DF198B"/>
        </w:tc>
      </w:tr>
      <w:tr w:rsidR="00DF198B" w14:paraId="6137DE18" w14:textId="77777777" w:rsidTr="00185F4A">
        <w:trPr>
          <w:trHeight w:val="1460"/>
        </w:trPr>
        <w:tc>
          <w:tcPr>
            <w:tcW w:w="2397" w:type="dxa"/>
            <w:gridSpan w:val="4"/>
          </w:tcPr>
          <w:p w14:paraId="05B035D6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AE52D26" w14:textId="77777777" w:rsidR="00DF198B" w:rsidRDefault="001F39FF" w:rsidP="00874FE7">
            <w:pPr>
              <w:pStyle w:val="Heading2"/>
            </w:pPr>
            <w:r>
              <w:t>Mubeen Khalid</w:t>
            </w:r>
          </w:p>
          <w:p w14:paraId="540E0C36" w14:textId="11620538" w:rsidR="001F39FF" w:rsidRPr="001F39FF" w:rsidRDefault="001F39FF" w:rsidP="001F39FF">
            <w:pPr>
              <w:pStyle w:val="Heading4"/>
            </w:pPr>
            <w:r>
              <w:t>SP21-BSE-015</w:t>
            </w:r>
          </w:p>
        </w:tc>
        <w:tc>
          <w:tcPr>
            <w:tcW w:w="2398" w:type="dxa"/>
            <w:gridSpan w:val="4"/>
          </w:tcPr>
          <w:p w14:paraId="39F759AC" w14:textId="77777777" w:rsidR="00DF198B" w:rsidRDefault="00DF198B"/>
        </w:tc>
      </w:tr>
      <w:tr w:rsidR="00DF198B" w14:paraId="77C1CAD3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37502AEB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4AC9C13B" w14:textId="77777777" w:rsidR="001F39FF" w:rsidRDefault="001F39FF" w:rsidP="00874FE7">
            <w:pPr>
              <w:pStyle w:val="Heading3"/>
            </w:pPr>
          </w:p>
          <w:p w14:paraId="56ADF362" w14:textId="77777777" w:rsidR="001F39FF" w:rsidRDefault="001F39FF" w:rsidP="00874FE7">
            <w:pPr>
              <w:pStyle w:val="Heading3"/>
            </w:pPr>
          </w:p>
          <w:p w14:paraId="53FEDEBF" w14:textId="77777777" w:rsidR="001F39FF" w:rsidRPr="001F39FF" w:rsidRDefault="001F39FF" w:rsidP="001F39FF"/>
          <w:p w14:paraId="198B37F0" w14:textId="3906D88A" w:rsidR="00DF198B" w:rsidRPr="00DF198B" w:rsidRDefault="001F39FF" w:rsidP="00874FE7">
            <w:pPr>
              <w:pStyle w:val="Heading3"/>
            </w:pPr>
            <w:r>
              <w:t>06.03.2024</w:t>
            </w:r>
          </w:p>
          <w:p w14:paraId="0CEDBF5E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3522BE9F7B4D4627B23FA3BFB830F3A8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17D33013" w14:textId="7AF76420" w:rsidR="00DF198B" w:rsidRPr="00DF198B" w:rsidRDefault="001F39FF" w:rsidP="00874FE7">
            <w:pPr>
              <w:pStyle w:val="Heading3"/>
            </w:pPr>
            <w:r>
              <w:t>LAB TASK 2</w:t>
            </w:r>
          </w:p>
          <w:p w14:paraId="49689F3F" w14:textId="4DB1FD64" w:rsidR="001F39FF" w:rsidRPr="001F39FF" w:rsidRDefault="00000000" w:rsidP="001F39FF">
            <w:pPr>
              <w:pStyle w:val="Heading3"/>
            </w:pPr>
            <w:sdt>
              <w:sdtPr>
                <w:id w:val="1492440299"/>
                <w:placeholder>
                  <w:docPart w:val="F4E66CD2254F4217B6CB77151BCE6A5C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27C0840E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1F96D04D" w14:textId="77777777" w:rsidR="00DF198B" w:rsidRDefault="00DF198B" w:rsidP="00DF198B">
            <w:pPr>
              <w:jc w:val="center"/>
            </w:pPr>
          </w:p>
        </w:tc>
      </w:tr>
      <w:tr w:rsidR="00DF198B" w14:paraId="155F4690" w14:textId="77777777" w:rsidTr="00185F4A">
        <w:tc>
          <w:tcPr>
            <w:tcW w:w="2340" w:type="dxa"/>
            <w:gridSpan w:val="3"/>
          </w:tcPr>
          <w:p w14:paraId="608EEAF9" w14:textId="77777777" w:rsidR="00DF198B" w:rsidRDefault="00DF198B"/>
        </w:tc>
        <w:tc>
          <w:tcPr>
            <w:tcW w:w="6120" w:type="dxa"/>
            <w:gridSpan w:val="3"/>
          </w:tcPr>
          <w:p w14:paraId="7753DDBC" w14:textId="77777777" w:rsidR="001F39FF" w:rsidRDefault="001F39FF"/>
          <w:p w14:paraId="65D94911" w14:textId="77777777" w:rsidR="001F39FF" w:rsidRDefault="001F39FF"/>
        </w:tc>
        <w:tc>
          <w:tcPr>
            <w:tcW w:w="2330" w:type="dxa"/>
            <w:gridSpan w:val="3"/>
          </w:tcPr>
          <w:p w14:paraId="5BD4FF9E" w14:textId="77777777" w:rsidR="00DF198B" w:rsidRDefault="00DF198B"/>
        </w:tc>
      </w:tr>
    </w:tbl>
    <w:p w14:paraId="15E623BF" w14:textId="77777777" w:rsidR="0048120C" w:rsidRDefault="0048120C"/>
    <w:sectPr w:rsidR="0048120C" w:rsidSect="00E849CA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332B7" w14:textId="77777777" w:rsidR="00E849CA" w:rsidRDefault="00E849CA" w:rsidP="00E74B29">
      <w:r>
        <w:separator/>
      </w:r>
    </w:p>
  </w:endnote>
  <w:endnote w:type="continuationSeparator" w:id="0">
    <w:p w14:paraId="7F66FD3B" w14:textId="77777777" w:rsidR="00E849CA" w:rsidRDefault="00E849CA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E610F9F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A11AD5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0FE34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22CCAD3D" w14:textId="77777777" w:rsidTr="006709F1">
      <w:tc>
        <w:tcPr>
          <w:tcW w:w="1079" w:type="dxa"/>
        </w:tcPr>
        <w:p w14:paraId="2FC50EFF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35DD1B16" w14:textId="14F81523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p w14:paraId="7E64FBA5" w14:textId="29EDD32F" w:rsidR="00E74B29" w:rsidRPr="00E74B29" w:rsidRDefault="00E74B29" w:rsidP="001F39FF">
          <w:pPr>
            <w:pStyle w:val="Footer"/>
          </w:pPr>
        </w:p>
      </w:tc>
      <w:tc>
        <w:tcPr>
          <w:tcW w:w="1079" w:type="dxa"/>
        </w:tcPr>
        <w:p w14:paraId="0316F549" w14:textId="77777777" w:rsidR="00E74B29" w:rsidRPr="00E74B29" w:rsidRDefault="00E74B29" w:rsidP="006709F1">
          <w:pPr>
            <w:pStyle w:val="Footer"/>
          </w:pPr>
        </w:p>
      </w:tc>
    </w:tr>
  </w:tbl>
  <w:p w14:paraId="211ECE16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0520D" w14:textId="77777777" w:rsidR="00E849CA" w:rsidRDefault="00E849CA" w:rsidP="00E74B29">
      <w:r>
        <w:separator/>
      </w:r>
    </w:p>
  </w:footnote>
  <w:footnote w:type="continuationSeparator" w:id="0">
    <w:p w14:paraId="65720603" w14:textId="77777777" w:rsidR="00E849CA" w:rsidRDefault="00E849CA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8136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9FF"/>
    <w:rsid w:val="00086FA5"/>
    <w:rsid w:val="000E4641"/>
    <w:rsid w:val="00151F66"/>
    <w:rsid w:val="00177F8D"/>
    <w:rsid w:val="00185F4A"/>
    <w:rsid w:val="001F39FF"/>
    <w:rsid w:val="002D2200"/>
    <w:rsid w:val="0040564B"/>
    <w:rsid w:val="0048120C"/>
    <w:rsid w:val="004909D9"/>
    <w:rsid w:val="00521481"/>
    <w:rsid w:val="00665110"/>
    <w:rsid w:val="006709F1"/>
    <w:rsid w:val="006C60E6"/>
    <w:rsid w:val="00837914"/>
    <w:rsid w:val="00874FE7"/>
    <w:rsid w:val="00952F7D"/>
    <w:rsid w:val="0095496A"/>
    <w:rsid w:val="009A38BA"/>
    <w:rsid w:val="00B43E11"/>
    <w:rsid w:val="00C755AB"/>
    <w:rsid w:val="00D43125"/>
    <w:rsid w:val="00D66A3A"/>
    <w:rsid w:val="00DF198B"/>
    <w:rsid w:val="00E74B29"/>
    <w:rsid w:val="00E849CA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C2E7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bee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522BE9F7B4D4627B23FA3BFB830F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C8665-1790-480A-A2BD-0B20891361FF}"/>
      </w:docPartPr>
      <w:docPartBody>
        <w:p w:rsidR="00000000" w:rsidRDefault="00000000">
          <w:pPr>
            <w:pStyle w:val="3522BE9F7B4D4627B23FA3BFB830F3A8"/>
          </w:pPr>
          <w:r w:rsidRPr="00DF198B">
            <w:t>—</w:t>
          </w:r>
        </w:p>
      </w:docPartBody>
    </w:docPart>
    <w:docPart>
      <w:docPartPr>
        <w:name w:val="F4E66CD2254F4217B6CB77151BCE6A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93290B-0C05-4A22-A8A5-2394B2EF17C0}"/>
      </w:docPartPr>
      <w:docPartBody>
        <w:p w:rsidR="00000000" w:rsidRDefault="00000000">
          <w:pPr>
            <w:pStyle w:val="F4E66CD2254F4217B6CB77151BCE6A5C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DAD"/>
    <w:rsid w:val="00A02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53D4A8E4CB44AD8643DB72BE9F65FF">
    <w:name w:val="8A53D4A8E4CB44AD8643DB72BE9F65FF"/>
  </w:style>
  <w:style w:type="paragraph" w:customStyle="1" w:styleId="7E9B9313217B440195C6E43D2EE34178">
    <w:name w:val="7E9B9313217B440195C6E43D2EE34178"/>
  </w:style>
  <w:style w:type="paragraph" w:customStyle="1" w:styleId="730EE17F508749D38E87F59826E14E44">
    <w:name w:val="730EE17F508749D38E87F59826E14E44"/>
  </w:style>
  <w:style w:type="paragraph" w:customStyle="1" w:styleId="3522BE9F7B4D4627B23FA3BFB830F3A8">
    <w:name w:val="3522BE9F7B4D4627B23FA3BFB830F3A8"/>
  </w:style>
  <w:style w:type="paragraph" w:customStyle="1" w:styleId="87537A0987B245FAA3B969E88B1134A0">
    <w:name w:val="87537A0987B245FAA3B969E88B1134A0"/>
  </w:style>
  <w:style w:type="paragraph" w:customStyle="1" w:styleId="F4E66CD2254F4217B6CB77151BCE6A5C">
    <w:name w:val="F4E66CD2254F4217B6CB77151BCE6A5C"/>
  </w:style>
  <w:style w:type="paragraph" w:customStyle="1" w:styleId="932B81CA7AC74B7F945BE28C417D45AE">
    <w:name w:val="932B81CA7AC74B7F945BE28C417D45AE"/>
  </w:style>
  <w:style w:type="paragraph" w:customStyle="1" w:styleId="FEF43530CBF24D12A64E3B05FD9D65F8">
    <w:name w:val="FEF43530CBF24D12A64E3B05FD9D65F8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kern w:val="0"/>
      <w:sz w:val="28"/>
      <w:szCs w:val="28"/>
      <w:lang w:val="en-US" w:eastAsia="en-US"/>
      <w14:ligatures w14:val="none"/>
    </w:rPr>
  </w:style>
  <w:style w:type="paragraph" w:customStyle="1" w:styleId="BA7B667C06434B978458D648636F21D1">
    <w:name w:val="BA7B667C06434B978458D648636F21D1"/>
  </w:style>
  <w:style w:type="paragraph" w:customStyle="1" w:styleId="488C995497F24E0DB169B9F02D28DB8A">
    <w:name w:val="488C995497F24E0DB169B9F02D28DB8A"/>
  </w:style>
  <w:style w:type="paragraph" w:customStyle="1" w:styleId="557C4169AB80479CA79A0DE7BB9DC8E1">
    <w:name w:val="557C4169AB80479CA79A0DE7BB9DC8E1"/>
  </w:style>
  <w:style w:type="paragraph" w:customStyle="1" w:styleId="ABD20508BB1B4DD985FB7529B1E0740D">
    <w:name w:val="ABD20508BB1B4DD985FB7529B1E0740D"/>
  </w:style>
  <w:style w:type="paragraph" w:customStyle="1" w:styleId="0942EC35C0C04757BA4F47CD91F38F3D">
    <w:name w:val="0942EC35C0C04757BA4F47CD91F38F3D"/>
  </w:style>
  <w:style w:type="paragraph" w:customStyle="1" w:styleId="9A1FB018DFDF47E08174FA8EAE7B20D0">
    <w:name w:val="9A1FB018DFDF47E08174FA8EAE7B20D0"/>
  </w:style>
  <w:style w:type="paragraph" w:customStyle="1" w:styleId="904EF91FE97F441E939D2220657BF740">
    <w:name w:val="904EF91FE97F441E939D2220657BF740"/>
  </w:style>
  <w:style w:type="paragraph" w:customStyle="1" w:styleId="16B6808E67CA468EBD3CEE3E12743391">
    <w:name w:val="16B6808E67CA468EBD3CEE3E127433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87620C3-1D94-4354-A822-D24E82923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2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2024-03-06T09:06:00Z</dcterms:created>
  <dcterms:modified xsi:type="dcterms:W3CDTF">2024-03-06T09:10:00Z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