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AAF9E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8F60A76" wp14:editId="51FC33E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25CB79B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5BC01118" w14:textId="77777777" w:rsidR="00DF198B" w:rsidRDefault="00DF198B"/>
        </w:tc>
      </w:tr>
      <w:tr w:rsidR="00DF198B" w14:paraId="217992C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69FCB91B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F562E22" w14:textId="4DB01AE2" w:rsidR="00DF198B" w:rsidRPr="00DF198B" w:rsidRDefault="001F39FF" w:rsidP="00874FE7">
            <w:pPr>
              <w:pStyle w:val="Heading1"/>
            </w:pPr>
            <w:r>
              <w:t>Design Patterns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834825A" w14:textId="77777777" w:rsidR="00DF198B" w:rsidRDefault="00DF198B"/>
        </w:tc>
      </w:tr>
      <w:tr w:rsidR="00DF198B" w14:paraId="5233AA9D" w14:textId="77777777" w:rsidTr="00185F4A">
        <w:trPr>
          <w:trHeight w:val="1837"/>
        </w:trPr>
        <w:tc>
          <w:tcPr>
            <w:tcW w:w="1170" w:type="dxa"/>
          </w:tcPr>
          <w:p w14:paraId="5000E590" w14:textId="77777777" w:rsidR="00DF198B" w:rsidRDefault="00DF198B"/>
        </w:tc>
        <w:tc>
          <w:tcPr>
            <w:tcW w:w="8460" w:type="dxa"/>
            <w:gridSpan w:val="7"/>
          </w:tcPr>
          <w:p w14:paraId="4D739629" w14:textId="77777777" w:rsidR="00DF198B" w:rsidRDefault="00DF198B"/>
        </w:tc>
        <w:tc>
          <w:tcPr>
            <w:tcW w:w="1160" w:type="dxa"/>
          </w:tcPr>
          <w:p w14:paraId="66547C5B" w14:textId="77777777" w:rsidR="00DF198B" w:rsidRDefault="00DF198B"/>
        </w:tc>
      </w:tr>
      <w:tr w:rsidR="00DF198B" w14:paraId="3EF63085" w14:textId="77777777" w:rsidTr="00185F4A">
        <w:trPr>
          <w:trHeight w:val="929"/>
        </w:trPr>
        <w:tc>
          <w:tcPr>
            <w:tcW w:w="2397" w:type="dxa"/>
            <w:gridSpan w:val="4"/>
          </w:tcPr>
          <w:p w14:paraId="23253708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5BCFA42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DD99357" w14:textId="77777777" w:rsidR="00DF198B" w:rsidRDefault="00DF198B"/>
        </w:tc>
      </w:tr>
      <w:tr w:rsidR="00DF198B" w14:paraId="6137DE1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5B035D6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AE52D26" w14:textId="77777777" w:rsidR="00DF198B" w:rsidRDefault="001F39FF" w:rsidP="00874FE7">
            <w:pPr>
              <w:pStyle w:val="Heading2"/>
            </w:pPr>
            <w:r>
              <w:t>Mubeen Khalid</w:t>
            </w:r>
          </w:p>
          <w:p w14:paraId="540E0C36" w14:textId="11620538" w:rsidR="001F39FF" w:rsidRPr="001F39FF" w:rsidRDefault="001F39FF" w:rsidP="001F39FF">
            <w:pPr>
              <w:pStyle w:val="Heading4"/>
            </w:pPr>
            <w:r>
              <w:t>SP21-BSE-015</w:t>
            </w:r>
          </w:p>
        </w:tc>
        <w:tc>
          <w:tcPr>
            <w:tcW w:w="2398" w:type="dxa"/>
            <w:gridSpan w:val="4"/>
          </w:tcPr>
          <w:p w14:paraId="39F759AC" w14:textId="77777777" w:rsidR="00DF198B" w:rsidRDefault="00DF198B"/>
        </w:tc>
      </w:tr>
      <w:tr w:rsidR="00DF198B" w14:paraId="77C1CAD3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37502AEB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AC9C13B" w14:textId="77777777" w:rsidR="001F39FF" w:rsidRDefault="001F39FF" w:rsidP="00874FE7">
            <w:pPr>
              <w:pStyle w:val="Heading3"/>
            </w:pPr>
          </w:p>
          <w:p w14:paraId="56ADF362" w14:textId="77777777" w:rsidR="001F39FF" w:rsidRDefault="001F39FF" w:rsidP="00874FE7">
            <w:pPr>
              <w:pStyle w:val="Heading3"/>
            </w:pPr>
          </w:p>
          <w:p w14:paraId="53FEDEBF" w14:textId="77777777" w:rsidR="001F39FF" w:rsidRPr="001F39FF" w:rsidRDefault="001F39FF" w:rsidP="001F39FF"/>
          <w:p w14:paraId="198B37F0" w14:textId="3906D88A" w:rsidR="00DF198B" w:rsidRPr="00DF198B" w:rsidRDefault="001F39FF" w:rsidP="00874FE7">
            <w:pPr>
              <w:pStyle w:val="Heading3"/>
            </w:pPr>
            <w:r>
              <w:t>06.03.2024</w:t>
            </w:r>
          </w:p>
          <w:p w14:paraId="0CEDBF5E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3522BE9F7B4D4627B23FA3BFB830F3A8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7D33013" w14:textId="7AF76420" w:rsidR="00DF198B" w:rsidRPr="00DF198B" w:rsidRDefault="001F39FF" w:rsidP="00874FE7">
            <w:pPr>
              <w:pStyle w:val="Heading3"/>
            </w:pPr>
            <w:r>
              <w:t>LAB TASK 2</w:t>
            </w:r>
          </w:p>
          <w:p w14:paraId="49689F3F" w14:textId="4DB1FD64" w:rsidR="001F39FF" w:rsidRPr="001F39FF" w:rsidRDefault="00000000" w:rsidP="001F39FF">
            <w:pPr>
              <w:pStyle w:val="Heading3"/>
            </w:pPr>
            <w:sdt>
              <w:sdtPr>
                <w:id w:val="1492440299"/>
                <w:placeholder>
                  <w:docPart w:val="F4E66CD2254F4217B6CB77151BCE6A5C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27C0840E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1F96D04D" w14:textId="77777777" w:rsidR="00DF198B" w:rsidRDefault="00DF198B" w:rsidP="00DF198B">
            <w:pPr>
              <w:jc w:val="center"/>
            </w:pPr>
          </w:p>
        </w:tc>
      </w:tr>
      <w:tr w:rsidR="00DF198B" w14:paraId="155F4690" w14:textId="77777777" w:rsidTr="00185F4A">
        <w:tc>
          <w:tcPr>
            <w:tcW w:w="2340" w:type="dxa"/>
            <w:gridSpan w:val="3"/>
          </w:tcPr>
          <w:p w14:paraId="608EEAF9" w14:textId="77777777" w:rsidR="00DF198B" w:rsidRDefault="00DF198B"/>
        </w:tc>
        <w:tc>
          <w:tcPr>
            <w:tcW w:w="6120" w:type="dxa"/>
            <w:gridSpan w:val="3"/>
          </w:tcPr>
          <w:p w14:paraId="7753DDBC" w14:textId="77777777" w:rsidR="001F39FF" w:rsidRDefault="001F39FF"/>
          <w:p w14:paraId="65D94911" w14:textId="77777777" w:rsidR="001F39FF" w:rsidRDefault="001F39FF"/>
        </w:tc>
        <w:tc>
          <w:tcPr>
            <w:tcW w:w="2330" w:type="dxa"/>
            <w:gridSpan w:val="3"/>
          </w:tcPr>
          <w:p w14:paraId="5BD4FF9E" w14:textId="77777777" w:rsidR="00DF198B" w:rsidRDefault="00DF198B"/>
        </w:tc>
      </w:tr>
    </w:tbl>
    <w:p w14:paraId="60320E20" w14:textId="7B54D66F" w:rsidR="00CB6985" w:rsidRPr="00CB6985" w:rsidRDefault="00CB6985" w:rsidP="00CB6985">
      <w:pPr>
        <w:pStyle w:val="Heading4"/>
        <w:spacing w:line="360" w:lineRule="auto"/>
      </w:pPr>
      <w:r>
        <w:lastRenderedPageBreak/>
        <w:t>Answer the following questions.</w:t>
      </w:r>
    </w:p>
    <w:p w14:paraId="15E623BF" w14:textId="63A54140" w:rsidR="0048120C" w:rsidRDefault="00CB6985" w:rsidP="00CB6985">
      <w:pPr>
        <w:pStyle w:val="ListParagraph"/>
        <w:numPr>
          <w:ilvl w:val="0"/>
          <w:numId w:val="3"/>
        </w:numPr>
        <w:spacing w:line="360" w:lineRule="auto"/>
      </w:pPr>
      <w:r>
        <w:t xml:space="preserve">Discuss different uses of </w:t>
      </w:r>
      <w:r w:rsidRPr="00CB6985">
        <w:rPr>
          <w:b/>
          <w:bCs/>
        </w:rPr>
        <w:t xml:space="preserve">super </w:t>
      </w:r>
      <w:r>
        <w:t>keyword in Java.</w:t>
      </w:r>
    </w:p>
    <w:p w14:paraId="51AF7980" w14:textId="77777777" w:rsidR="00CB6985" w:rsidRDefault="00CB6985" w:rsidP="00CB6985">
      <w:pPr>
        <w:spacing w:line="360" w:lineRule="auto"/>
      </w:pPr>
      <w:r>
        <w:t xml:space="preserve">Ans. In Java </w:t>
      </w:r>
      <w:r w:rsidRPr="00CB6985">
        <w:rPr>
          <w:b/>
          <w:bCs/>
        </w:rPr>
        <w:t>super</w:t>
      </w:r>
      <w:r>
        <w:t xml:space="preserve"> keyword is used for the following purposes:</w:t>
      </w:r>
    </w:p>
    <w:p w14:paraId="1CD8E40B" w14:textId="547B8A0F" w:rsidR="00CB6985" w:rsidRDefault="00CB6985" w:rsidP="00CB6985">
      <w:pPr>
        <w:pStyle w:val="ListParagraph"/>
        <w:numPr>
          <w:ilvl w:val="0"/>
          <w:numId w:val="4"/>
        </w:numPr>
        <w:spacing w:line="360" w:lineRule="auto"/>
      </w:pPr>
      <w:r>
        <w:t>It is used to refer to the superclass objects.</w:t>
      </w:r>
    </w:p>
    <w:p w14:paraId="2CF1DA25" w14:textId="24B27DBA" w:rsidR="00CB6985" w:rsidRDefault="00CB6985" w:rsidP="00CB6985">
      <w:pPr>
        <w:pStyle w:val="ListParagraph"/>
        <w:numPr>
          <w:ilvl w:val="0"/>
          <w:numId w:val="4"/>
        </w:numPr>
        <w:spacing w:line="360" w:lineRule="auto"/>
      </w:pPr>
      <w:r>
        <w:t>It can be used to invoke immediate parent class constructors.</w:t>
      </w:r>
    </w:p>
    <w:p w14:paraId="5A44506C" w14:textId="1363EF91" w:rsidR="00CB6985" w:rsidRDefault="00CB6985" w:rsidP="00CB6985">
      <w:pPr>
        <w:pStyle w:val="ListParagraph"/>
        <w:numPr>
          <w:ilvl w:val="0"/>
          <w:numId w:val="4"/>
        </w:numPr>
        <w:spacing w:line="360" w:lineRule="auto"/>
      </w:pPr>
      <w:r>
        <w:t xml:space="preserve">It can be used to invoke immediate parent class </w:t>
      </w:r>
      <w:r>
        <w:t>methods</w:t>
      </w:r>
      <w:r>
        <w:t>.</w:t>
      </w:r>
    </w:p>
    <w:p w14:paraId="67E8C346" w14:textId="60A8A70D" w:rsidR="00CB6985" w:rsidRDefault="009041C8" w:rsidP="00CB6985">
      <w:pPr>
        <w:pStyle w:val="ListParagraph"/>
        <w:numPr>
          <w:ilvl w:val="0"/>
          <w:numId w:val="4"/>
        </w:numPr>
        <w:spacing w:line="360" w:lineRule="auto"/>
      </w:pPr>
      <w:r>
        <w:t>It can be used to access members of the superclass that can be overridden in the subclass.</w:t>
      </w:r>
    </w:p>
    <w:p w14:paraId="22D6DD1B" w14:textId="17C1C09C" w:rsidR="009041C8" w:rsidRDefault="009041C8" w:rsidP="00CB6985">
      <w:pPr>
        <w:pStyle w:val="ListParagraph"/>
        <w:numPr>
          <w:ilvl w:val="0"/>
          <w:numId w:val="4"/>
        </w:numPr>
        <w:spacing w:line="360" w:lineRule="auto"/>
      </w:pPr>
      <w:r>
        <w:t>It can be used to call the superclass’s method within the subclass using super.methodName().</w:t>
      </w:r>
    </w:p>
    <w:p w14:paraId="4244ADE3" w14:textId="37A0BC40" w:rsidR="009041C8" w:rsidRDefault="009041C8" w:rsidP="009041C8">
      <w:pPr>
        <w:spacing w:line="360" w:lineRule="auto"/>
      </w:pPr>
      <w:r>
        <w:t>For instance,</w:t>
      </w:r>
    </w:p>
    <w:p w14:paraId="36DA6CEE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491C564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 xml:space="preserve">//Base class/ parent class </w:t>
      </w:r>
    </w:p>
    <w:p w14:paraId="174E92DA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Vehicle {</w:t>
      </w:r>
    </w:p>
    <w:p w14:paraId="3C64830C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Speed = </w:t>
      </w:r>
      <w:r w:rsidRPr="009041C8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120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70432A1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7717516E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49BEE68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subclass</w:t>
      </w:r>
    </w:p>
    <w:p w14:paraId="7D15F8F3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Car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extends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Vehicle {</w:t>
      </w:r>
    </w:p>
    <w:p w14:paraId="4EFC7511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Speed = </w:t>
      </w:r>
      <w:r w:rsidRPr="009041C8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180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623F181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BF4C404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display() {</w:t>
      </w:r>
    </w:p>
    <w:p w14:paraId="2810CBB6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System.out.println(</w:t>
      </w:r>
      <w:r w:rsidRPr="009041C8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"Maximum Speed: "</w:t>
      </w:r>
    </w:p>
    <w:p w14:paraId="2763BB24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+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super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.Speed);</w:t>
      </w:r>
    </w:p>
    <w:p w14:paraId="380F2C7F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392AC480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38C13D77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85FC556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Lab_01 {</w:t>
      </w:r>
    </w:p>
    <w:p w14:paraId="3D225C8B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[] args) {</w:t>
      </w:r>
    </w:p>
    <w:p w14:paraId="6A451457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Car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small = </w:t>
      </w:r>
      <w:r w:rsidRPr="009041C8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Car();</w:t>
      </w:r>
    </w:p>
    <w:p w14:paraId="772A3142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small.display();</w:t>
      </w:r>
    </w:p>
    <w:p w14:paraId="28B0A125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B22DF23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9041C8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23D6FB43" w14:textId="77777777" w:rsidR="009041C8" w:rsidRPr="009041C8" w:rsidRDefault="009041C8" w:rsidP="009041C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3F9E1A5" w14:textId="77777777" w:rsidR="009041C8" w:rsidRDefault="009041C8" w:rsidP="009041C8">
      <w:pPr>
        <w:spacing w:line="360" w:lineRule="auto"/>
      </w:pPr>
    </w:p>
    <w:p w14:paraId="534C9111" w14:textId="7DC6FB31" w:rsidR="009041C8" w:rsidRDefault="009041C8" w:rsidP="009041C8">
      <w:pPr>
        <w:pStyle w:val="ListParagraph"/>
        <w:numPr>
          <w:ilvl w:val="0"/>
          <w:numId w:val="3"/>
        </w:numPr>
        <w:spacing w:line="360" w:lineRule="auto"/>
      </w:pPr>
      <w:r>
        <w:t>Is it possible to overload the main method or not.</w:t>
      </w:r>
    </w:p>
    <w:p w14:paraId="589A218B" w14:textId="785CD9C1" w:rsidR="009041C8" w:rsidRDefault="009041C8" w:rsidP="009041C8">
      <w:pPr>
        <w:spacing w:line="360" w:lineRule="auto"/>
      </w:pPr>
      <w:r>
        <w:t>Ans. Yes, we can overload the main method in Java.</w:t>
      </w:r>
      <w:r w:rsidR="002220FA">
        <w:t xml:space="preserve"> But JVM always calls the original method. It does not call the overloaded method.</w:t>
      </w:r>
    </w:p>
    <w:p w14:paraId="2779C689" w14:textId="005E2F5E" w:rsidR="002220FA" w:rsidRDefault="002220FA" w:rsidP="009041C8">
      <w:pPr>
        <w:spacing w:line="360" w:lineRule="auto"/>
      </w:pPr>
      <w:r>
        <w:t>For instance,</w:t>
      </w:r>
    </w:p>
    <w:p w14:paraId="69F4A258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MainOverloading {</w:t>
      </w:r>
    </w:p>
    <w:p w14:paraId="6905096B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1474CF4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2220FA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invoked when an int value is passed</w:t>
      </w:r>
    </w:p>
    <w:p w14:paraId="275FE284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Integer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args) {</w:t>
      </w:r>
    </w:p>
    <w:p w14:paraId="2481AC6F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System.out.println(</w:t>
      </w:r>
      <w:r w:rsidRPr="002220FA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"Overload 1"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DC0F26F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0E214ED4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ED9C337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2220FA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invoked when a char is passed</w:t>
      </w:r>
    </w:p>
    <w:p w14:paraId="7322ECE8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char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args) {</w:t>
      </w:r>
    </w:p>
    <w:p w14:paraId="1DE77343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System.out.println(</w:t>
      </w:r>
      <w:r w:rsidRPr="002220FA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"Overload 2"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33D8DA8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7B704855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D93F112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2220FA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Original method</w:t>
      </w:r>
    </w:p>
    <w:p w14:paraId="4F9413AF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[] args) {</w:t>
      </w:r>
    </w:p>
    <w:p w14:paraId="7EC3F9BC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System.out.println(</w:t>
      </w:r>
      <w:r w:rsidRPr="002220FA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"Original method"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F50A758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430B32A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53A33D8B" w14:textId="77777777" w:rsidR="002220FA" w:rsidRDefault="002220FA" w:rsidP="009041C8">
      <w:pPr>
        <w:spacing w:line="360" w:lineRule="auto"/>
      </w:pPr>
    </w:p>
    <w:p w14:paraId="31F4097E" w14:textId="377F4096" w:rsidR="002220FA" w:rsidRDefault="002220FA" w:rsidP="009041C8">
      <w:pPr>
        <w:spacing w:line="360" w:lineRule="auto"/>
      </w:pPr>
      <w:r>
        <w:t>Now, we’ll see that how can we invoke the overloaded method from the original main method().</w:t>
      </w:r>
    </w:p>
    <w:p w14:paraId="758D0CDA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MainMethodOverload2 {</w:t>
      </w:r>
    </w:p>
    <w:p w14:paraId="3F32F138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05CCC16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args[])  </w:t>
      </w:r>
    </w:p>
    <w:p w14:paraId="230E1A32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  </w:t>
      </w:r>
    </w:p>
    <w:p w14:paraId="6F0FBE76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MainMethodOverload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mmOverload= </w:t>
      </w:r>
      <w:r w:rsidRPr="002220F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MainMethodOverload ();  </w:t>
      </w:r>
    </w:p>
    <w:p w14:paraId="4A0AADF3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mmOverload.main();  </w:t>
      </w:r>
    </w:p>
    <w:p w14:paraId="16C03180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6637B664" w14:textId="77777777" w:rsidR="002220FA" w:rsidRPr="002220FA" w:rsidRDefault="002220FA" w:rsidP="002220F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2220F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76C79E21" w14:textId="77777777" w:rsidR="002220FA" w:rsidRDefault="002220FA" w:rsidP="009041C8">
      <w:pPr>
        <w:spacing w:line="360" w:lineRule="auto"/>
      </w:pPr>
    </w:p>
    <w:p w14:paraId="24EBD931" w14:textId="3001323A" w:rsidR="002220FA" w:rsidRDefault="002220FA" w:rsidP="002220FA">
      <w:pPr>
        <w:pStyle w:val="ListParagraph"/>
        <w:numPr>
          <w:ilvl w:val="0"/>
          <w:numId w:val="3"/>
        </w:numPr>
        <w:spacing w:line="360" w:lineRule="auto"/>
      </w:pPr>
      <w:r>
        <w:t>What are the 6 ways of using ‘this’ keyword in Java.</w:t>
      </w:r>
    </w:p>
    <w:p w14:paraId="04EBE53C" w14:textId="20E26E5E" w:rsidR="002220FA" w:rsidRDefault="002220FA" w:rsidP="002220FA">
      <w:pPr>
        <w:spacing w:line="360" w:lineRule="auto"/>
      </w:pPr>
      <w:r>
        <w:t>Ans. Following are the ways of using this keyword:</w:t>
      </w:r>
    </w:p>
    <w:p w14:paraId="485C9C62" w14:textId="3BEA5303" w:rsidR="00356DCE" w:rsidRDefault="00356DCE" w:rsidP="002220FA">
      <w:pPr>
        <w:pStyle w:val="ListParagraph"/>
        <w:numPr>
          <w:ilvl w:val="0"/>
          <w:numId w:val="5"/>
        </w:numPr>
        <w:spacing w:line="360" w:lineRule="auto"/>
      </w:pPr>
      <w:r>
        <w:t>It eliminates the confusion between class attributes and parameters.</w:t>
      </w:r>
    </w:p>
    <w:p w14:paraId="7EAE1808" w14:textId="56139589" w:rsidR="002220FA" w:rsidRDefault="002220FA" w:rsidP="002220FA">
      <w:pPr>
        <w:pStyle w:val="ListParagraph"/>
        <w:numPr>
          <w:ilvl w:val="0"/>
          <w:numId w:val="5"/>
        </w:numPr>
        <w:spacing w:line="360" w:lineRule="auto"/>
      </w:pPr>
      <w:r>
        <w:t>It is used to invoke the current class constructor.</w:t>
      </w:r>
    </w:p>
    <w:p w14:paraId="7A196BF9" w14:textId="09C2EC80" w:rsidR="002220FA" w:rsidRDefault="002220FA" w:rsidP="002220FA">
      <w:pPr>
        <w:pStyle w:val="ListParagraph"/>
        <w:numPr>
          <w:ilvl w:val="0"/>
          <w:numId w:val="5"/>
        </w:numPr>
        <w:spacing w:line="360" w:lineRule="auto"/>
      </w:pPr>
      <w:r>
        <w:t xml:space="preserve">It is used to invoke the current class </w:t>
      </w:r>
      <w:r>
        <w:t>method</w:t>
      </w:r>
      <w:r>
        <w:t>.</w:t>
      </w:r>
    </w:p>
    <w:p w14:paraId="15F78D6B" w14:textId="7D166704" w:rsidR="002220FA" w:rsidRDefault="002220FA" w:rsidP="002220FA">
      <w:pPr>
        <w:pStyle w:val="ListParagraph"/>
        <w:numPr>
          <w:ilvl w:val="0"/>
          <w:numId w:val="5"/>
        </w:numPr>
        <w:spacing w:line="360" w:lineRule="auto"/>
      </w:pPr>
      <w:r>
        <w:t xml:space="preserve">It is used to </w:t>
      </w:r>
      <w:r>
        <w:t>return the current class object</w:t>
      </w:r>
      <w:r>
        <w:t>.</w:t>
      </w:r>
    </w:p>
    <w:p w14:paraId="670F9E1B" w14:textId="52DEC59E" w:rsidR="002220FA" w:rsidRDefault="002220FA" w:rsidP="002220FA">
      <w:pPr>
        <w:pStyle w:val="ListParagraph"/>
        <w:numPr>
          <w:ilvl w:val="0"/>
          <w:numId w:val="5"/>
        </w:numPr>
        <w:spacing w:line="360" w:lineRule="auto"/>
      </w:pPr>
      <w:r>
        <w:t>It can be used to pass an argument to the method call.</w:t>
      </w:r>
    </w:p>
    <w:p w14:paraId="35CBD0A2" w14:textId="2F0EF281" w:rsidR="002220FA" w:rsidRDefault="002220FA" w:rsidP="00356DCE">
      <w:pPr>
        <w:pStyle w:val="ListParagraph"/>
        <w:numPr>
          <w:ilvl w:val="0"/>
          <w:numId w:val="5"/>
        </w:numPr>
        <w:spacing w:line="360" w:lineRule="auto"/>
      </w:pPr>
      <w:r>
        <w:t xml:space="preserve">It can be used to pass an argument to the </w:t>
      </w:r>
      <w:r>
        <w:t>constructor</w:t>
      </w:r>
      <w:r>
        <w:t xml:space="preserve"> call.</w:t>
      </w:r>
    </w:p>
    <w:p w14:paraId="65104DE4" w14:textId="77777777" w:rsidR="00EC42B0" w:rsidRDefault="00EC42B0" w:rsidP="00EC42B0">
      <w:pPr>
        <w:spacing w:line="360" w:lineRule="auto"/>
      </w:pPr>
    </w:p>
    <w:p w14:paraId="44CAD1CE" w14:textId="1B77485C" w:rsidR="00356DCE" w:rsidRDefault="00EC42B0" w:rsidP="00356DCE">
      <w:pPr>
        <w:pStyle w:val="ListParagraph"/>
        <w:numPr>
          <w:ilvl w:val="0"/>
          <w:numId w:val="3"/>
        </w:numPr>
        <w:spacing w:line="360" w:lineRule="auto"/>
      </w:pPr>
      <w:r>
        <w:t>What is marker or tagged interface?</w:t>
      </w:r>
    </w:p>
    <w:p w14:paraId="3A1FE793" w14:textId="7319D744" w:rsidR="00EC42B0" w:rsidRDefault="00EC42B0" w:rsidP="00EC42B0">
      <w:pPr>
        <w:spacing w:line="360" w:lineRule="auto"/>
      </w:pPr>
      <w:r>
        <w:t>Ans. An interface which contains no methods, fields, or constants in known as marker or tagged interface. It is an empty interface. The information is delivered to both the JVM and compiler.</w:t>
      </w:r>
    </w:p>
    <w:p w14:paraId="56828BC1" w14:textId="4202BDF6" w:rsidR="00EC42B0" w:rsidRDefault="00EC42B0" w:rsidP="00EC42B0">
      <w:pPr>
        <w:spacing w:line="360" w:lineRule="auto"/>
      </w:pPr>
      <w:r>
        <w:t>It has the following syntax:</w:t>
      </w:r>
    </w:p>
    <w:p w14:paraId="525EA514" w14:textId="695C3884" w:rsidR="00EC42B0" w:rsidRPr="00EC42B0" w:rsidRDefault="00EC42B0" w:rsidP="00EC42B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</w:pPr>
      <w:r w:rsidRPr="00EC42B0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interface</w:t>
      </w:r>
      <w:r w:rsidRPr="00EC42B0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PK"/>
        </w:rPr>
        <w:t>Marker</w:t>
      </w:r>
    </w:p>
    <w:p w14:paraId="13EFDD4A" w14:textId="77777777" w:rsidR="00EC42B0" w:rsidRPr="00EC42B0" w:rsidRDefault="00EC42B0" w:rsidP="00EC42B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EC42B0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{</w:t>
      </w:r>
    </w:p>
    <w:p w14:paraId="74091E5F" w14:textId="77777777" w:rsidR="00EC42B0" w:rsidRPr="00EC42B0" w:rsidRDefault="00EC42B0" w:rsidP="00EC42B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EC42B0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>}</w:t>
      </w:r>
    </w:p>
    <w:p w14:paraId="3BECA134" w14:textId="77777777" w:rsidR="00EC42B0" w:rsidRDefault="00EC42B0" w:rsidP="00EC42B0">
      <w:pPr>
        <w:spacing w:line="360" w:lineRule="auto"/>
      </w:pPr>
    </w:p>
    <w:p w14:paraId="331EC970" w14:textId="73B56822" w:rsidR="00EC42B0" w:rsidRDefault="00EC42B0" w:rsidP="00EC42B0">
      <w:pPr>
        <w:pStyle w:val="ListParagraph"/>
        <w:numPr>
          <w:ilvl w:val="0"/>
          <w:numId w:val="3"/>
        </w:numPr>
        <w:spacing w:line="360" w:lineRule="auto"/>
      </w:pPr>
      <w:r>
        <w:t>How to override the static method?</w:t>
      </w:r>
    </w:p>
    <w:p w14:paraId="00924CB8" w14:textId="476DF8C8" w:rsidR="00EC42B0" w:rsidRDefault="00EC42B0" w:rsidP="00EC42B0">
      <w:pPr>
        <w:spacing w:line="360" w:lineRule="auto"/>
      </w:pPr>
      <w:r>
        <w:t>Ans. We cannot override the static method in Java because static methods are bonded at the compile time using static binding.</w:t>
      </w:r>
    </w:p>
    <w:p w14:paraId="24FE9CA5" w14:textId="77777777" w:rsidR="00EC42B0" w:rsidRDefault="00EC42B0" w:rsidP="00EC42B0">
      <w:pPr>
        <w:spacing w:line="360" w:lineRule="auto"/>
      </w:pPr>
    </w:p>
    <w:p w14:paraId="6F8A88F2" w14:textId="1E3CA8F5" w:rsidR="00EC42B0" w:rsidRDefault="00EC42B0" w:rsidP="00EC42B0">
      <w:pPr>
        <w:pStyle w:val="ListParagraph"/>
        <w:numPr>
          <w:ilvl w:val="0"/>
          <w:numId w:val="3"/>
        </w:numPr>
        <w:spacing w:line="360" w:lineRule="auto"/>
      </w:pPr>
      <w:r>
        <w:t>How down casting is possible in Java?</w:t>
      </w:r>
    </w:p>
    <w:p w14:paraId="318D524D" w14:textId="28ECB572" w:rsidR="00EC42B0" w:rsidRDefault="00EC42B0" w:rsidP="00EC42B0">
      <w:pPr>
        <w:spacing w:line="360" w:lineRule="auto"/>
      </w:pPr>
      <w:r>
        <w:t xml:space="preserve">Ans. </w:t>
      </w:r>
      <w:r w:rsidR="00DD125E">
        <w:t>Down casting means typecasting of a parent object to a child object. It cannot be done implicitly.</w:t>
      </w:r>
    </w:p>
    <w:p w14:paraId="518D2615" w14:textId="2DFDC3C5" w:rsidR="00DD125E" w:rsidRDefault="00DD125E" w:rsidP="00EC42B0">
      <w:pPr>
        <w:spacing w:line="360" w:lineRule="auto"/>
      </w:pPr>
      <w:r>
        <w:t>It can be done like:</w:t>
      </w:r>
    </w:p>
    <w:p w14:paraId="25BB48F2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Downcasting {</w:t>
      </w:r>
    </w:p>
    <w:p w14:paraId="1CEA392B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09FE483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[] args) {</w:t>
      </w:r>
    </w:p>
    <w:p w14:paraId="710E50C6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D125E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Upcasting</w:t>
      </w:r>
    </w:p>
    <w:p w14:paraId="4D3DBE4E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Parent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p =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Child();</w:t>
      </w:r>
    </w:p>
    <w:p w14:paraId="54BA9246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p.name = </w:t>
      </w:r>
      <w:r w:rsidRPr="00DD125E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"downcast"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48A5C67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B078E26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D125E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Downcasting Explicitly</w:t>
      </w:r>
    </w:p>
    <w:p w14:paraId="0BE4FA29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Child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 = (Child) p;</w:t>
      </w:r>
    </w:p>
    <w:p w14:paraId="6A5DACC4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6B9CC0C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c.id = </w:t>
      </w:r>
      <w:r w:rsidRPr="00DD125E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0D5B0F7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System.out.println(c.name);</w:t>
      </w:r>
    </w:p>
    <w:p w14:paraId="60F2CDF1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System.out.println(c.id);</w:t>
      </w:r>
    </w:p>
    <w:p w14:paraId="5DD38B10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c.method();</w:t>
      </w:r>
    </w:p>
    <w:p w14:paraId="178ACFF6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4358E077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32946452" w14:textId="77777777" w:rsidR="00DD125E" w:rsidRDefault="00DD125E" w:rsidP="00EC42B0">
      <w:pPr>
        <w:spacing w:line="360" w:lineRule="auto"/>
      </w:pPr>
    </w:p>
    <w:p w14:paraId="0C5C895B" w14:textId="7011C447" w:rsidR="00DD125E" w:rsidRDefault="00DD125E" w:rsidP="00EC42B0">
      <w:pPr>
        <w:spacing w:line="360" w:lineRule="auto"/>
      </w:pPr>
      <w:r>
        <w:t xml:space="preserve">It </w:t>
      </w:r>
      <w:r w:rsidR="00887437">
        <w:t>must</w:t>
      </w:r>
      <w:r>
        <w:t xml:space="preserve"> be done externally and by doing this the child class can acquire the properties of the parent class.</w:t>
      </w:r>
    </w:p>
    <w:p w14:paraId="3F837E2E" w14:textId="6A88977D" w:rsidR="00DD125E" w:rsidRDefault="00DD125E" w:rsidP="00DD125E">
      <w:pPr>
        <w:pStyle w:val="ListParagraph"/>
        <w:numPr>
          <w:ilvl w:val="0"/>
          <w:numId w:val="3"/>
        </w:numPr>
        <w:spacing w:line="360" w:lineRule="auto"/>
      </w:pPr>
      <w:r>
        <w:t xml:space="preserve">What are the uses of </w:t>
      </w:r>
      <w:r>
        <w:rPr>
          <w:b/>
          <w:bCs/>
        </w:rPr>
        <w:t>final</w:t>
      </w:r>
      <w:r>
        <w:t xml:space="preserve"> keyword in Java?</w:t>
      </w:r>
    </w:p>
    <w:p w14:paraId="4FD0C619" w14:textId="5E0E661D" w:rsidR="00DD125E" w:rsidRDefault="00DD125E" w:rsidP="00DD125E">
      <w:pPr>
        <w:spacing w:line="360" w:lineRule="auto"/>
      </w:pPr>
      <w:r>
        <w:t>Ans. Final keyword is used to restrict the user. It can be used in many context like:</w:t>
      </w:r>
    </w:p>
    <w:p w14:paraId="151175A4" w14:textId="094DA7EF" w:rsidR="00DD125E" w:rsidRDefault="00DD125E" w:rsidP="00DD125E">
      <w:pPr>
        <w:pStyle w:val="ListParagraph"/>
        <w:numPr>
          <w:ilvl w:val="0"/>
          <w:numId w:val="6"/>
        </w:numPr>
        <w:spacing w:line="360" w:lineRule="auto"/>
      </w:pPr>
      <w:r>
        <w:t>Variable</w:t>
      </w:r>
    </w:p>
    <w:p w14:paraId="29B60B95" w14:textId="76B79FB6" w:rsidR="00DD125E" w:rsidRDefault="00DD125E" w:rsidP="00DD125E">
      <w:pPr>
        <w:pStyle w:val="ListParagraph"/>
        <w:numPr>
          <w:ilvl w:val="0"/>
          <w:numId w:val="6"/>
        </w:numPr>
        <w:spacing w:line="360" w:lineRule="auto"/>
      </w:pPr>
      <w:r>
        <w:t>Method</w:t>
      </w:r>
    </w:p>
    <w:p w14:paraId="3308B904" w14:textId="6C27DEFF" w:rsidR="00DD125E" w:rsidRDefault="00DD125E" w:rsidP="00DD125E">
      <w:pPr>
        <w:pStyle w:val="ListParagraph"/>
        <w:numPr>
          <w:ilvl w:val="0"/>
          <w:numId w:val="6"/>
        </w:numPr>
        <w:spacing w:line="360" w:lineRule="auto"/>
      </w:pPr>
      <w:r>
        <w:t>Class</w:t>
      </w:r>
    </w:p>
    <w:p w14:paraId="61239FBE" w14:textId="69F52126" w:rsidR="00DD125E" w:rsidRDefault="00DD125E" w:rsidP="00DD125E">
      <w:pPr>
        <w:spacing w:line="360" w:lineRule="auto"/>
      </w:pPr>
      <w:r>
        <w:t>Java Final Variable:</w:t>
      </w:r>
    </w:p>
    <w:p w14:paraId="7E998E1B" w14:textId="7B3C71F1" w:rsidR="00DD125E" w:rsidRDefault="00DD125E" w:rsidP="00DD125E">
      <w:pPr>
        <w:spacing w:line="360" w:lineRule="auto"/>
      </w:pPr>
      <w:r>
        <w:t>If we use final with a variable, then it cannot be changed after. It becomes constant.</w:t>
      </w:r>
    </w:p>
    <w:p w14:paraId="6ADB5B14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Car {</w:t>
      </w:r>
    </w:p>
    <w:p w14:paraId="7C41EC13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final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int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speedlimit = </w:t>
      </w:r>
      <w:r w:rsidRPr="00DD125E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90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80A7EA1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run() {</w:t>
      </w:r>
    </w:p>
    <w:p w14:paraId="15A8A55B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speedlimit = </w:t>
      </w:r>
      <w:r w:rsidRPr="00DD125E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400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1DC56C0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>    }</w:t>
      </w:r>
    </w:p>
    <w:p w14:paraId="7CF8AA2F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AA5D43F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public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static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void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main(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String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args[]) {</w:t>
      </w:r>
    </w:p>
    <w:p w14:paraId="76CC5983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Car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 = </w:t>
      </w:r>
      <w:r w:rsidRPr="00DD125E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Car();</w:t>
      </w:r>
    </w:p>
    <w:p w14:paraId="1892F49F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C.run();</w:t>
      </w:r>
    </w:p>
    <w:p w14:paraId="58BF3F51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3BECF22C" w14:textId="77777777" w:rsidR="00DD125E" w:rsidRPr="00DD125E" w:rsidRDefault="00DD125E" w:rsidP="00DD1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D125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75AD0852" w14:textId="77777777" w:rsidR="00DD125E" w:rsidRDefault="00DD125E" w:rsidP="00DD125E">
      <w:pPr>
        <w:spacing w:line="360" w:lineRule="auto"/>
      </w:pPr>
    </w:p>
    <w:p w14:paraId="5FB5B865" w14:textId="40BA1521" w:rsidR="00DD125E" w:rsidRDefault="00DD125E" w:rsidP="00DD125E">
      <w:pPr>
        <w:spacing w:line="360" w:lineRule="auto"/>
      </w:pPr>
      <w:r>
        <w:t>Java Final Method:</w:t>
      </w:r>
    </w:p>
    <w:p w14:paraId="1F075409" w14:textId="40E353E8" w:rsidR="00DD125E" w:rsidRDefault="00DD125E" w:rsidP="00DD125E">
      <w:pPr>
        <w:spacing w:line="360" w:lineRule="auto"/>
      </w:pPr>
      <w:r>
        <w:t>If a method is made final, then we cannot override it.</w:t>
      </w:r>
      <w:r w:rsidR="00887437">
        <w:t xml:space="preserve"> If we will try to override a method which is final it will give us compile time error.</w:t>
      </w:r>
    </w:p>
    <w:p w14:paraId="6D58FF70" w14:textId="77777777" w:rsidR="00887437" w:rsidRDefault="00887437" w:rsidP="00DD125E">
      <w:pPr>
        <w:spacing w:line="360" w:lineRule="auto"/>
      </w:pPr>
    </w:p>
    <w:p w14:paraId="5EBFA0E4" w14:textId="377B280E" w:rsidR="00887437" w:rsidRDefault="00887437" w:rsidP="00DD125E">
      <w:pPr>
        <w:spacing w:line="360" w:lineRule="auto"/>
      </w:pPr>
      <w:r>
        <w:t>Java Final Class:</w:t>
      </w:r>
    </w:p>
    <w:p w14:paraId="7A82B640" w14:textId="612A57CE" w:rsidR="00887437" w:rsidRDefault="00887437" w:rsidP="00DD125E">
      <w:pPr>
        <w:spacing w:line="360" w:lineRule="auto"/>
      </w:pPr>
      <w:r>
        <w:t>If a class is set to be final, then we cannot extend it. If we will try to extend a final class it will give us compile time error.</w:t>
      </w:r>
    </w:p>
    <w:p w14:paraId="49270B79" w14:textId="77777777" w:rsidR="00887437" w:rsidRDefault="00887437" w:rsidP="00DD125E">
      <w:pPr>
        <w:spacing w:line="360" w:lineRule="auto"/>
      </w:pPr>
    </w:p>
    <w:p w14:paraId="092CD67D" w14:textId="17BAD6F1" w:rsidR="00887437" w:rsidRDefault="00887437" w:rsidP="00887437">
      <w:pPr>
        <w:pStyle w:val="ListParagraph"/>
        <w:numPr>
          <w:ilvl w:val="0"/>
          <w:numId w:val="3"/>
        </w:numPr>
        <w:spacing w:line="360" w:lineRule="auto"/>
      </w:pPr>
      <w:r>
        <w:t>What is the purpose of private constructor in Java?</w:t>
      </w:r>
    </w:p>
    <w:p w14:paraId="7665F260" w14:textId="0539957F" w:rsidR="00887437" w:rsidRPr="00CB6985" w:rsidRDefault="00887437" w:rsidP="00887437">
      <w:pPr>
        <w:spacing w:line="360" w:lineRule="auto"/>
      </w:pPr>
      <w:r>
        <w:t>Ans.  The purpose of private constructor in java is to restrict the creation of the object to implement singleton design pattern.</w:t>
      </w:r>
    </w:p>
    <w:sectPr w:rsidR="00887437" w:rsidRPr="00CB6985" w:rsidSect="008D606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33BEF" w14:textId="77777777" w:rsidR="008D6069" w:rsidRDefault="008D6069" w:rsidP="00E74B29">
      <w:r>
        <w:separator/>
      </w:r>
    </w:p>
  </w:endnote>
  <w:endnote w:type="continuationSeparator" w:id="0">
    <w:p w14:paraId="3E7716CE" w14:textId="77777777" w:rsidR="008D6069" w:rsidRDefault="008D6069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E610F9F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A11AD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0FE34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2CCAD3D" w14:textId="77777777" w:rsidTr="006709F1">
      <w:tc>
        <w:tcPr>
          <w:tcW w:w="1079" w:type="dxa"/>
        </w:tcPr>
        <w:p w14:paraId="2FC50EFF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5DD1B16" w14:textId="14F81523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p w14:paraId="7E64FBA5" w14:textId="29EDD32F" w:rsidR="00E74B29" w:rsidRPr="00E74B29" w:rsidRDefault="00E74B29" w:rsidP="001F39FF">
          <w:pPr>
            <w:pStyle w:val="Footer"/>
          </w:pPr>
        </w:p>
      </w:tc>
      <w:tc>
        <w:tcPr>
          <w:tcW w:w="1079" w:type="dxa"/>
        </w:tcPr>
        <w:p w14:paraId="0316F549" w14:textId="77777777" w:rsidR="00E74B29" w:rsidRPr="00E74B29" w:rsidRDefault="00E74B29" w:rsidP="006709F1">
          <w:pPr>
            <w:pStyle w:val="Footer"/>
          </w:pPr>
        </w:p>
      </w:tc>
    </w:tr>
  </w:tbl>
  <w:p w14:paraId="211ECE16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B8773" w14:textId="77777777" w:rsidR="008D6069" w:rsidRDefault="008D6069" w:rsidP="00E74B29">
      <w:r>
        <w:separator/>
      </w:r>
    </w:p>
  </w:footnote>
  <w:footnote w:type="continuationSeparator" w:id="0">
    <w:p w14:paraId="50389FC6" w14:textId="77777777" w:rsidR="008D6069" w:rsidRDefault="008D6069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66A3"/>
    <w:multiLevelType w:val="hybridMultilevel"/>
    <w:tmpl w:val="77A8FE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A6B6F"/>
    <w:multiLevelType w:val="hybridMultilevel"/>
    <w:tmpl w:val="862CE39C"/>
    <w:lvl w:ilvl="0" w:tplc="2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96082"/>
    <w:multiLevelType w:val="hybridMultilevel"/>
    <w:tmpl w:val="3D0AFA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90E54"/>
    <w:multiLevelType w:val="hybridMultilevel"/>
    <w:tmpl w:val="26EA2C5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6074F5"/>
    <w:multiLevelType w:val="hybridMultilevel"/>
    <w:tmpl w:val="46F0E1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136663">
    <w:abstractNumId w:val="2"/>
  </w:num>
  <w:num w:numId="2" w16cid:durableId="1510825599">
    <w:abstractNumId w:val="0"/>
  </w:num>
  <w:num w:numId="3" w16cid:durableId="1165587208">
    <w:abstractNumId w:val="4"/>
  </w:num>
  <w:num w:numId="4" w16cid:durableId="1869677167">
    <w:abstractNumId w:val="1"/>
  </w:num>
  <w:num w:numId="5" w16cid:durableId="1394888614">
    <w:abstractNumId w:val="5"/>
  </w:num>
  <w:num w:numId="6" w16cid:durableId="1423843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9FF"/>
    <w:rsid w:val="00086FA5"/>
    <w:rsid w:val="000E4641"/>
    <w:rsid w:val="00151F66"/>
    <w:rsid w:val="00177F8D"/>
    <w:rsid w:val="00185F4A"/>
    <w:rsid w:val="001F39FF"/>
    <w:rsid w:val="002220FA"/>
    <w:rsid w:val="002D2200"/>
    <w:rsid w:val="00356DCE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887437"/>
    <w:rsid w:val="008D6069"/>
    <w:rsid w:val="009041C8"/>
    <w:rsid w:val="00952F7D"/>
    <w:rsid w:val="0095496A"/>
    <w:rsid w:val="009A38BA"/>
    <w:rsid w:val="00B43E11"/>
    <w:rsid w:val="00C755AB"/>
    <w:rsid w:val="00CB6985"/>
    <w:rsid w:val="00D43125"/>
    <w:rsid w:val="00D66A3A"/>
    <w:rsid w:val="00DD125E"/>
    <w:rsid w:val="00DF198B"/>
    <w:rsid w:val="00E74B29"/>
    <w:rsid w:val="00EC42B0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2E7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CB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be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22BE9F7B4D4627B23FA3BFB830F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C8665-1790-480A-A2BD-0B20891361FF}"/>
      </w:docPartPr>
      <w:docPartBody>
        <w:p w:rsidR="00000000" w:rsidRDefault="00000000">
          <w:pPr>
            <w:pStyle w:val="3522BE9F7B4D4627B23FA3BFB830F3A8"/>
          </w:pPr>
          <w:r w:rsidRPr="00DF198B">
            <w:t>—</w:t>
          </w:r>
        </w:p>
      </w:docPartBody>
    </w:docPart>
    <w:docPart>
      <w:docPartPr>
        <w:name w:val="F4E66CD2254F4217B6CB77151BCE6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93290B-0C05-4A22-A8A5-2394B2EF17C0}"/>
      </w:docPartPr>
      <w:docPartBody>
        <w:p w:rsidR="00000000" w:rsidRDefault="00000000">
          <w:pPr>
            <w:pStyle w:val="F4E66CD2254F4217B6CB77151BCE6A5C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9D9"/>
    <w:rsid w:val="00A0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53D4A8E4CB44AD8643DB72BE9F65FF">
    <w:name w:val="8A53D4A8E4CB44AD8643DB72BE9F65FF"/>
  </w:style>
  <w:style w:type="paragraph" w:customStyle="1" w:styleId="7E9B9313217B440195C6E43D2EE34178">
    <w:name w:val="7E9B9313217B440195C6E43D2EE34178"/>
  </w:style>
  <w:style w:type="paragraph" w:customStyle="1" w:styleId="730EE17F508749D38E87F59826E14E44">
    <w:name w:val="730EE17F508749D38E87F59826E14E44"/>
  </w:style>
  <w:style w:type="paragraph" w:customStyle="1" w:styleId="3522BE9F7B4D4627B23FA3BFB830F3A8">
    <w:name w:val="3522BE9F7B4D4627B23FA3BFB830F3A8"/>
  </w:style>
  <w:style w:type="paragraph" w:customStyle="1" w:styleId="87537A0987B245FAA3B969E88B1134A0">
    <w:name w:val="87537A0987B245FAA3B969E88B1134A0"/>
  </w:style>
  <w:style w:type="paragraph" w:customStyle="1" w:styleId="F4E66CD2254F4217B6CB77151BCE6A5C">
    <w:name w:val="F4E66CD2254F4217B6CB77151BCE6A5C"/>
  </w:style>
  <w:style w:type="paragraph" w:customStyle="1" w:styleId="932B81CA7AC74B7F945BE28C417D45AE">
    <w:name w:val="932B81CA7AC74B7F945BE28C417D45AE"/>
  </w:style>
  <w:style w:type="paragraph" w:customStyle="1" w:styleId="FEF43530CBF24D12A64E3B05FD9D65F8">
    <w:name w:val="FEF43530CBF24D12A64E3B05FD9D65F8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:lang w:val="en-US" w:eastAsia="en-US"/>
      <w14:ligatures w14:val="none"/>
    </w:rPr>
  </w:style>
  <w:style w:type="paragraph" w:customStyle="1" w:styleId="BA7B667C06434B978458D648636F21D1">
    <w:name w:val="BA7B667C06434B978458D648636F21D1"/>
  </w:style>
  <w:style w:type="paragraph" w:customStyle="1" w:styleId="488C995497F24E0DB169B9F02D28DB8A">
    <w:name w:val="488C995497F24E0DB169B9F02D28DB8A"/>
  </w:style>
  <w:style w:type="paragraph" w:customStyle="1" w:styleId="557C4169AB80479CA79A0DE7BB9DC8E1">
    <w:name w:val="557C4169AB80479CA79A0DE7BB9DC8E1"/>
  </w:style>
  <w:style w:type="paragraph" w:customStyle="1" w:styleId="ABD20508BB1B4DD985FB7529B1E0740D">
    <w:name w:val="ABD20508BB1B4DD985FB7529B1E0740D"/>
  </w:style>
  <w:style w:type="paragraph" w:customStyle="1" w:styleId="0942EC35C0C04757BA4F47CD91F38F3D">
    <w:name w:val="0942EC35C0C04757BA4F47CD91F38F3D"/>
  </w:style>
  <w:style w:type="paragraph" w:customStyle="1" w:styleId="9A1FB018DFDF47E08174FA8EAE7B20D0">
    <w:name w:val="9A1FB018DFDF47E08174FA8EAE7B20D0"/>
  </w:style>
  <w:style w:type="paragraph" w:customStyle="1" w:styleId="904EF91FE97F441E939D2220657BF740">
    <w:name w:val="904EF91FE97F441E939D2220657BF740"/>
  </w:style>
  <w:style w:type="paragraph" w:customStyle="1" w:styleId="16B6808E67CA468EBD3CEE3E12743391">
    <w:name w:val="16B6808E67CA468EBD3CEE3E127433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7620C3-1D94-4354-A822-D24E82923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5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2024-03-06T09:40:00Z</dcterms:created>
  <dcterms:modified xsi:type="dcterms:W3CDTF">2024-03-06T10:03:00Z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